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957CE" w14:textId="700536FA" w:rsidR="003F114A" w:rsidRDefault="007363BE" w:rsidP="00BA1388">
      <w:pPr>
        <w:pStyle w:val="Titre"/>
        <w:rPr>
          <w:rFonts w:eastAsia="Times New Roman"/>
          <w:color w:val="FF0000"/>
          <w:lang w:val="en-US" w:eastAsia="fr-CH"/>
        </w:rPr>
      </w:pPr>
      <w:r>
        <w:rPr>
          <w:rFonts w:eastAsia="Times New Roman"/>
          <w:color w:val="FF0000"/>
          <w:lang w:val="en-US" w:eastAsia="fr-CH"/>
        </w:rPr>
        <w:t>Cross-Site Scripting (XSS)</w:t>
      </w:r>
    </w:p>
    <w:p w14:paraId="40948A6F" w14:textId="0DA9BF78" w:rsidR="00BA1388" w:rsidRPr="003F114A" w:rsidRDefault="00BA1388" w:rsidP="00BA1388">
      <w:pPr>
        <w:pStyle w:val="Titre"/>
        <w:rPr>
          <w:rFonts w:eastAsia="Times New Roman"/>
          <w:color w:val="FF0000"/>
          <w:lang w:val="en-US" w:eastAsia="fr-CH"/>
        </w:rPr>
      </w:pPr>
    </w:p>
    <w:p w14:paraId="1D8FABE1" w14:textId="77777777" w:rsidR="00BA1388" w:rsidRPr="003F114A" w:rsidRDefault="00BA1388" w:rsidP="00BA1388">
      <w:pPr>
        <w:rPr>
          <w:lang w:val="en-US"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4DB77787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2BC18B4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3B086FD8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5F02F69C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1271498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F1E0DC5" w14:textId="53767494" w:rsidR="00BA1388" w:rsidRPr="00BA1388" w:rsidRDefault="00A718B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Repérer des vulnérabilités dans un code et les corriger</w:t>
            </w:r>
            <w:r w:rsidR="00FC5823" w:rsidRPr="00FC5823">
              <w:rPr>
                <w:lang w:val="fr-FR" w:eastAsia="fr-CH"/>
              </w:rPr>
              <w:t>.</w:t>
            </w:r>
          </w:p>
        </w:tc>
      </w:tr>
      <w:tr w:rsidR="007C1D70" w:rsidRPr="00BA1388" w14:paraId="4A94AA2F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FBBB9C8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D2F1D8" w14:textId="6D958A62" w:rsidR="00911350" w:rsidRPr="00911350" w:rsidRDefault="00A718B7" w:rsidP="00911350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Mettre en place les bonnes pratiques pour se prémunir d’une attaque XSS</w:t>
            </w:r>
            <w:r w:rsidR="00523848" w:rsidRPr="00BA1388">
              <w:rPr>
                <w:lang w:eastAsia="fr-CH"/>
              </w:rPr>
              <w:t> </w:t>
            </w:r>
          </w:p>
        </w:tc>
      </w:tr>
      <w:tr w:rsidR="007C1D70" w:rsidRPr="00BA1388" w14:paraId="2F6E64BE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4451A830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0BAE0E7C" w14:textId="58917E87" w:rsidR="00BA1388" w:rsidRPr="00BA1388" w:rsidRDefault="001252E7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60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3F5DC50C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391BA19E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74140702" w14:textId="2B288FD2" w:rsidR="00BA1388" w:rsidRPr="00BA1388" w:rsidRDefault="00FC5823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szCs w:val="24"/>
                <w:lang w:eastAsia="fr-CH"/>
              </w:rPr>
              <w:t>C:\Docker</w:t>
            </w:r>
          </w:p>
        </w:tc>
      </w:tr>
      <w:tr w:rsidR="007C1D70" w:rsidRPr="001252E7" w14:paraId="3405DA0B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B5D37CD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51FC030C" w14:textId="7C5C0DCF" w:rsidR="001252E7" w:rsidRPr="001E5C59" w:rsidRDefault="001252E7" w:rsidP="00BA1388">
            <w:pPr>
              <w:rPr>
                <w:rFonts w:cs="Arial"/>
                <w:szCs w:val="24"/>
                <w:lang w:eastAsia="fr-CH"/>
              </w:rPr>
            </w:pPr>
            <w:r w:rsidRPr="001E5C59">
              <w:rPr>
                <w:rFonts w:cs="Arial"/>
                <w:szCs w:val="24"/>
                <w:lang w:eastAsia="fr-CH"/>
              </w:rPr>
              <w:t>E-183-ALL-XSS-http-payload.zip</w:t>
            </w:r>
          </w:p>
          <w:p w14:paraId="1232702B" w14:textId="53D5F3EF" w:rsidR="00BA1388" w:rsidRPr="001252E7" w:rsidRDefault="001252E7" w:rsidP="00BA1388">
            <w:pPr>
              <w:rPr>
                <w:rFonts w:cs="Arial"/>
                <w:szCs w:val="24"/>
                <w:lang w:val="de-CH" w:eastAsia="fr-CH"/>
              </w:rPr>
            </w:pPr>
            <w:r w:rsidRPr="001252E7">
              <w:rPr>
                <w:rFonts w:cs="Arial"/>
                <w:szCs w:val="24"/>
                <w:lang w:val="de-CH" w:eastAsia="fr-CH"/>
              </w:rPr>
              <w:t>E-183-ALL-XSS-stored.zip</w:t>
            </w:r>
          </w:p>
        </w:tc>
      </w:tr>
      <w:tr w:rsidR="007C1D70" w:rsidRPr="00BA1388" w14:paraId="120D9A79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5F8AA937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8A9F4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  <w:tr w:rsidR="007C1D70" w:rsidRPr="00BA1388" w14:paraId="5ADFB1E1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EEBDD77" w14:textId="77777777" w:rsidR="00BA1388" w:rsidRPr="00DE3DBE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  <w:r w:rsidR="00DE3DBE">
              <w:rPr>
                <w:b/>
                <w:bCs/>
                <w:lang w:eastAsia="fr-CH"/>
              </w:rPr>
              <w:t>Moyens d’aide</w:t>
            </w:r>
          </w:p>
        </w:tc>
        <w:tc>
          <w:tcPr>
            <w:tcW w:w="5902" w:type="dxa"/>
            <w:hideMark/>
          </w:tcPr>
          <w:p w14:paraId="299BD8FA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eastAsia="fr-CH"/>
              </w:rPr>
              <w:t> </w:t>
            </w:r>
          </w:p>
        </w:tc>
      </w:tr>
    </w:tbl>
    <w:p w14:paraId="3D635F7F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ascii="Century Gothic" w:eastAsia="Times New Roman" w:hAnsi="Century Gothic" w:cs="Times New Roman"/>
          <w:lang w:eastAsia="fr-CH"/>
        </w:rPr>
        <w:t> </w:t>
      </w:r>
    </w:p>
    <w:p w14:paraId="285361E8" w14:textId="77777777" w:rsidR="007C1D70" w:rsidRDefault="007C1D70">
      <w:pPr>
        <w:spacing w:line="259" w:lineRule="auto"/>
      </w:pPr>
      <w:r>
        <w:br w:type="page"/>
      </w:r>
    </w:p>
    <w:p w14:paraId="21DFC1CC" w14:textId="0F00658E" w:rsidR="006B1017" w:rsidRPr="007C1D70" w:rsidRDefault="007C1D70" w:rsidP="007C1D70">
      <w:pPr>
        <w:pStyle w:val="Titre1"/>
      </w:pPr>
      <w:r w:rsidRPr="007C1D70">
        <w:lastRenderedPageBreak/>
        <w:t>Informations générales</w:t>
      </w:r>
    </w:p>
    <w:p w14:paraId="4B00E564" w14:textId="7FF2D873" w:rsidR="00F74E57" w:rsidRDefault="00B63BC0" w:rsidP="001E55B9">
      <w:r>
        <w:t xml:space="preserve">Le but de cet exercice est de </w:t>
      </w:r>
      <w:r w:rsidR="00B02BDE">
        <w:t>se</w:t>
      </w:r>
      <w:r>
        <w:t xml:space="preserve"> </w:t>
      </w:r>
      <w:r w:rsidR="007363BE">
        <w:t xml:space="preserve">mettre face à un code ayant </w:t>
      </w:r>
      <w:r w:rsidR="001E55B9">
        <w:t>des failles de sécurité (vulnérable face à XSS).</w:t>
      </w:r>
    </w:p>
    <w:p w14:paraId="1E00EE5B" w14:textId="528996C3" w:rsidR="001E55B9" w:rsidRDefault="00A5778D" w:rsidP="001E55B9">
      <w:r>
        <w:t>Cet exercice contient deux parties</w:t>
      </w:r>
      <w:r w:rsidR="00587D45">
        <w:t> :</w:t>
      </w:r>
    </w:p>
    <w:p w14:paraId="59711CF4" w14:textId="3EC69684" w:rsidR="00587D45" w:rsidRDefault="00587D45" w:rsidP="00587D45">
      <w:pPr>
        <w:pStyle w:val="Paragraphedeliste"/>
        <w:numPr>
          <w:ilvl w:val="0"/>
          <w:numId w:val="8"/>
        </w:numPr>
      </w:pPr>
      <w:r>
        <w:t xml:space="preserve">Faille XSS avec surcharge </w:t>
      </w:r>
      <w:r w:rsidR="00230A91">
        <w:t>http</w:t>
      </w:r>
    </w:p>
    <w:p w14:paraId="4F255EAF" w14:textId="592D00AE" w:rsidR="001E55B9" w:rsidRDefault="00230A91" w:rsidP="001E55B9">
      <w:pPr>
        <w:pStyle w:val="Paragraphedeliste"/>
        <w:numPr>
          <w:ilvl w:val="0"/>
          <w:numId w:val="8"/>
        </w:numPr>
      </w:pPr>
      <w:r>
        <w:t>Faille XSS stockée</w:t>
      </w:r>
    </w:p>
    <w:p w14:paraId="2A9FE7D6" w14:textId="148B829C" w:rsidR="00587D45" w:rsidRDefault="00587D45" w:rsidP="001E55B9">
      <w:r>
        <w:t>Il y aura donc deux environnement Docker à déployer</w:t>
      </w:r>
      <w:r w:rsidR="002F0196">
        <w:t> :</w:t>
      </w:r>
    </w:p>
    <w:p w14:paraId="5A034D60" w14:textId="79603274" w:rsidR="00230A91" w:rsidRDefault="00230A91" w:rsidP="00230A91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</w:t>
      </w:r>
      <w:r>
        <w:t>http-payload.zip</w:t>
      </w:r>
    </w:p>
    <w:p w14:paraId="24462DFA" w14:textId="0AD2F4BA" w:rsidR="000865EE" w:rsidRDefault="00212D86" w:rsidP="00212D86">
      <w:pPr>
        <w:pStyle w:val="Paragraphedeliste"/>
        <w:numPr>
          <w:ilvl w:val="0"/>
          <w:numId w:val="8"/>
        </w:numPr>
        <w:tabs>
          <w:tab w:val="left" w:leader="dot" w:pos="9072"/>
        </w:tabs>
      </w:pPr>
      <w:r w:rsidRPr="00212D86">
        <w:t>docker-xss-stored</w:t>
      </w:r>
      <w:r>
        <w:t>.zip</w:t>
      </w:r>
    </w:p>
    <w:p w14:paraId="7AD3A1A9" w14:textId="59B89B28" w:rsidR="00114185" w:rsidRPr="00114185" w:rsidRDefault="002F0196" w:rsidP="00BC3238">
      <w:pPr>
        <w:pStyle w:val="Titre1"/>
      </w:pPr>
      <w:r>
        <w:t>Questions</w:t>
      </w:r>
    </w:p>
    <w:p w14:paraId="6DE25CDB" w14:textId="6C92C0AF" w:rsidR="000865EE" w:rsidRDefault="00114185" w:rsidP="000865EE">
      <w:pPr>
        <w:pStyle w:val="Titre2"/>
      </w:pPr>
      <w:r>
        <w:t>Défini</w:t>
      </w:r>
      <w:r w:rsidR="00B02BDE">
        <w:t xml:space="preserve">r </w:t>
      </w:r>
      <w:r>
        <w:t>en quoi consiste l’échappement de caractères et quel est son but</w:t>
      </w:r>
    </w:p>
    <w:p w14:paraId="608F03FD" w14:textId="10974CA8" w:rsidR="00114185" w:rsidRDefault="00F36B5A" w:rsidP="00114185">
      <w:pPr>
        <w:tabs>
          <w:tab w:val="left" w:leader="dot" w:pos="9072"/>
        </w:tabs>
      </w:pPr>
      <w:r>
        <w:t xml:space="preserve">L’échappement de caractères permet d’éviter d’interpréter certains caractères qui pourraient une fois assemblés ensemble, peuvent être interprétés/exécutés sous la forme d’une logique javascript </w:t>
      </w:r>
      <w:r w:rsidR="00114185">
        <w:tab/>
      </w:r>
    </w:p>
    <w:p w14:paraId="3712F165" w14:textId="568841A3" w:rsidR="005F250E" w:rsidRDefault="00114185" w:rsidP="000E44E3">
      <w:pPr>
        <w:tabs>
          <w:tab w:val="left" w:leader="dot" w:pos="9072"/>
        </w:tabs>
      </w:pPr>
      <w:r>
        <w:tab/>
      </w:r>
    </w:p>
    <w:p w14:paraId="7326633F" w14:textId="77777777" w:rsidR="00B02BDE" w:rsidRDefault="00B02BDE">
      <w:pPr>
        <w:spacing w:line="259" w:lineRule="auto"/>
        <w:rPr>
          <w:rFonts w:eastAsiaTheme="majorEastAsia" w:cstheme="majorBidi"/>
          <w:b/>
          <w:bCs/>
          <w:color w:val="000000" w:themeColor="text1"/>
          <w:sz w:val="28"/>
          <w:szCs w:val="32"/>
        </w:rPr>
      </w:pPr>
      <w:r>
        <w:br w:type="page"/>
      </w:r>
    </w:p>
    <w:p w14:paraId="7388165E" w14:textId="009870A7" w:rsidR="00114185" w:rsidRDefault="00E208B6" w:rsidP="00114185">
      <w:pPr>
        <w:pStyle w:val="Titre2"/>
      </w:pPr>
      <w:r>
        <w:lastRenderedPageBreak/>
        <w:t>Donne</w:t>
      </w:r>
      <w:r w:rsidR="0059460B">
        <w:t>r</w:t>
      </w:r>
      <w:r>
        <w:t xml:space="preserve"> quelques caractères courants à échapper (ASCII + UTF8)</w:t>
      </w:r>
    </w:p>
    <w:p w14:paraId="5DB43754" w14:textId="1A1E9D70" w:rsidR="001E5C59" w:rsidRDefault="001E5C59" w:rsidP="001E5C59">
      <w:r>
        <w:t>A l’aide de la table ASCII suivante</w:t>
      </w:r>
      <w:r w:rsidR="005F250E">
        <w:t xml:space="preserve">, </w:t>
      </w:r>
      <w:r w:rsidR="00B02BDE">
        <w:t>sélectionner</w:t>
      </w:r>
      <w:r w:rsidR="005F250E">
        <w:t xml:space="preserve"> </w:t>
      </w:r>
      <w:r w:rsidR="00A41719">
        <w:t>6 caractères courants à échapper.</w:t>
      </w:r>
    </w:p>
    <w:p w14:paraId="52B47876" w14:textId="01CD81CC" w:rsidR="001E5C59" w:rsidRDefault="001E5C59" w:rsidP="001E5C59">
      <w:r>
        <w:rPr>
          <w:noProof/>
        </w:rPr>
        <w:drawing>
          <wp:inline distT="0" distB="0" distL="0" distR="0" wp14:anchorId="2508F6CF" wp14:editId="2A141EA5">
            <wp:extent cx="5731510" cy="4086860"/>
            <wp:effectExtent l="0" t="0" r="2540" b="8890"/>
            <wp:docPr id="497405986" name="Picture 1" descr="A table of numbers and symbo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05986" name="Picture 1" descr="A table of numbers and symbol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B4368" w14:textId="3682DFB7" w:rsidR="00A41719" w:rsidRDefault="00D97D0A" w:rsidP="001E5C59">
      <w:r>
        <w:t>S</w:t>
      </w:r>
      <w:r w:rsidR="00A41719">
        <w:t>ymbole et le caractère échappé (en y incluant le symbole d’échappement)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02BDE" w14:paraId="4412EC6E" w14:textId="77777777" w:rsidTr="00B02BDE">
        <w:tc>
          <w:tcPr>
            <w:tcW w:w="4508" w:type="dxa"/>
          </w:tcPr>
          <w:p w14:paraId="0A441478" w14:textId="189EA044" w:rsidR="00B02BDE" w:rsidRDefault="00B02BDE" w:rsidP="001E5C59">
            <w:r>
              <w:t>Symbole</w:t>
            </w:r>
          </w:p>
        </w:tc>
        <w:tc>
          <w:tcPr>
            <w:tcW w:w="4508" w:type="dxa"/>
          </w:tcPr>
          <w:p w14:paraId="70D204E6" w14:textId="604DD252" w:rsidR="00B02BDE" w:rsidRDefault="00B02BDE" w:rsidP="001E5C59">
            <w:r>
              <w:t>Caractère échappé</w:t>
            </w:r>
          </w:p>
        </w:tc>
      </w:tr>
      <w:tr w:rsidR="00B02BDE" w14:paraId="79503836" w14:textId="77777777" w:rsidTr="00B02BDE">
        <w:tc>
          <w:tcPr>
            <w:tcW w:w="4508" w:type="dxa"/>
          </w:tcPr>
          <w:p w14:paraId="250521FD" w14:textId="458A2924" w:rsidR="00B02BDE" w:rsidRPr="00B02BDE" w:rsidRDefault="00F36B5A" w:rsidP="001E5C59">
            <w:pPr>
              <w:rPr>
                <w:vanish/>
              </w:rPr>
            </w:pPr>
            <w:r>
              <w:t>&lt;</w:t>
            </w:r>
            <w:r>
              <w:t xml:space="preserve"> </w:t>
            </w:r>
            <w:r>
              <w:rPr>
                <w:vanish/>
              </w:rPr>
              <w:t>&lt;</w:t>
            </w:r>
          </w:p>
        </w:tc>
        <w:tc>
          <w:tcPr>
            <w:tcW w:w="4508" w:type="dxa"/>
          </w:tcPr>
          <w:p w14:paraId="50F59B36" w14:textId="2449B4B4" w:rsidR="00B02BDE" w:rsidRDefault="00F36B5A" w:rsidP="001E5C59">
            <w:r>
              <w:t>&amp;</w:t>
            </w:r>
            <w:proofErr w:type="spellStart"/>
            <w:r>
              <w:t>lt</w:t>
            </w:r>
            <w:proofErr w:type="spellEnd"/>
            <w:r>
              <w:t> ;</w:t>
            </w:r>
          </w:p>
        </w:tc>
      </w:tr>
      <w:tr w:rsidR="00B02BDE" w14:paraId="18BE6F95" w14:textId="77777777" w:rsidTr="00B02BDE">
        <w:tc>
          <w:tcPr>
            <w:tcW w:w="4508" w:type="dxa"/>
          </w:tcPr>
          <w:p w14:paraId="15896868" w14:textId="30C50DA5" w:rsidR="00B02BDE" w:rsidRPr="00B02BDE" w:rsidRDefault="00F36B5A" w:rsidP="001E5C59">
            <w:pPr>
              <w:rPr>
                <w:vanish/>
              </w:rPr>
            </w:pPr>
            <w:r w:rsidRPr="00F36B5A">
              <w:t>&gt;</w:t>
            </w:r>
            <w:r>
              <w:t xml:space="preserve"> </w:t>
            </w:r>
          </w:p>
        </w:tc>
        <w:tc>
          <w:tcPr>
            <w:tcW w:w="4508" w:type="dxa"/>
          </w:tcPr>
          <w:p w14:paraId="537709C3" w14:textId="02913144" w:rsidR="00B02BDE" w:rsidRDefault="00F36B5A" w:rsidP="001E5C59">
            <w:r>
              <w:t>&amp;gt ;</w:t>
            </w:r>
          </w:p>
        </w:tc>
      </w:tr>
      <w:tr w:rsidR="00B02BDE" w14:paraId="0EE6D2AF" w14:textId="77777777" w:rsidTr="00B02BDE">
        <w:tc>
          <w:tcPr>
            <w:tcW w:w="4508" w:type="dxa"/>
          </w:tcPr>
          <w:p w14:paraId="5CCB76A0" w14:textId="43A982C7" w:rsidR="00B02BDE" w:rsidRPr="00B02BDE" w:rsidRDefault="00B43EDF" w:rsidP="001E5C59">
            <w:pPr>
              <w:rPr>
                <w:vanish/>
              </w:rPr>
            </w:pPr>
            <w:proofErr w:type="gramStart"/>
            <w:r>
              <w:t>Enter</w:t>
            </w:r>
            <w:r w:rsidR="00B02BDE" w:rsidRPr="00B02BDE">
              <w:rPr>
                <w:vanish/>
              </w:rPr>
              <w:t>?</w:t>
            </w:r>
            <w:proofErr w:type="gramEnd"/>
          </w:p>
        </w:tc>
        <w:tc>
          <w:tcPr>
            <w:tcW w:w="4508" w:type="dxa"/>
          </w:tcPr>
          <w:p w14:paraId="0492CD9E" w14:textId="48BF5866" w:rsidR="00B02BDE" w:rsidRDefault="00B43EDF" w:rsidP="001E5C59">
            <w:r>
              <w:t>\n</w:t>
            </w:r>
          </w:p>
        </w:tc>
      </w:tr>
      <w:tr w:rsidR="00B02BDE" w14:paraId="51E86982" w14:textId="77777777" w:rsidTr="00B02BDE">
        <w:tc>
          <w:tcPr>
            <w:tcW w:w="4508" w:type="dxa"/>
          </w:tcPr>
          <w:p w14:paraId="482D4476" w14:textId="14109F10" w:rsidR="00B02BDE" w:rsidRPr="00B02BDE" w:rsidRDefault="00B43EDF" w:rsidP="001E5C59">
            <w:pPr>
              <w:rPr>
                <w:vanish/>
              </w:rPr>
            </w:pPr>
            <w:proofErr w:type="gramStart"/>
            <w:r>
              <w:t>tabulation</w:t>
            </w:r>
            <w:proofErr w:type="gramEnd"/>
            <w:r w:rsidR="00B02BDE" w:rsidRPr="00B02BDE">
              <w:rPr>
                <w:vanish/>
              </w:rPr>
              <w:t xml:space="preserve"> </w:t>
            </w:r>
          </w:p>
        </w:tc>
        <w:tc>
          <w:tcPr>
            <w:tcW w:w="4508" w:type="dxa"/>
          </w:tcPr>
          <w:p w14:paraId="0BA84840" w14:textId="14C939E5" w:rsidR="00B02BDE" w:rsidRDefault="00B43EDF" w:rsidP="001E5C59">
            <w:r>
              <w:t>\t</w:t>
            </w:r>
          </w:p>
        </w:tc>
      </w:tr>
      <w:tr w:rsidR="00B02BDE" w14:paraId="3AFC404B" w14:textId="77777777" w:rsidTr="00B02BDE">
        <w:tc>
          <w:tcPr>
            <w:tcW w:w="4508" w:type="dxa"/>
          </w:tcPr>
          <w:p w14:paraId="5C248B26" w14:textId="1922C692" w:rsidR="00B02BDE" w:rsidRPr="00B02BDE" w:rsidRDefault="00B43EDF" w:rsidP="001E5C59">
            <w:pPr>
              <w:rPr>
                <w:vanish/>
              </w:rPr>
            </w:pPr>
            <w:proofErr w:type="gramStart"/>
            <w:r>
              <w:t>s</w:t>
            </w:r>
            <w:proofErr w:type="gramEnd"/>
            <w:r>
              <w:rPr>
                <w:vanish/>
              </w:rPr>
              <w:t>S</w:t>
            </w:r>
            <w:r>
              <w:t>aut de page</w:t>
            </w:r>
          </w:p>
        </w:tc>
        <w:tc>
          <w:tcPr>
            <w:tcW w:w="4508" w:type="dxa"/>
          </w:tcPr>
          <w:p w14:paraId="00FB125E" w14:textId="553E0E9B" w:rsidR="00B02BDE" w:rsidRDefault="00B43EDF" w:rsidP="001E5C59">
            <w:r>
              <w:t>\f</w:t>
            </w:r>
          </w:p>
        </w:tc>
      </w:tr>
      <w:tr w:rsidR="00B02BDE" w14:paraId="7C5E3A20" w14:textId="77777777" w:rsidTr="00B02BDE">
        <w:tc>
          <w:tcPr>
            <w:tcW w:w="4508" w:type="dxa"/>
          </w:tcPr>
          <w:p w14:paraId="11F2EA33" w14:textId="62F359D0" w:rsidR="00B02BDE" w:rsidRPr="00B02BDE" w:rsidRDefault="00B43EDF" w:rsidP="001E5C59">
            <w:pPr>
              <w:rPr>
                <w:vanish/>
              </w:rPr>
            </w:pPr>
            <w:proofErr w:type="gramStart"/>
            <w:r>
              <w:t>espace</w:t>
            </w:r>
            <w:proofErr w:type="gramEnd"/>
          </w:p>
        </w:tc>
        <w:tc>
          <w:tcPr>
            <w:tcW w:w="4508" w:type="dxa"/>
          </w:tcPr>
          <w:p w14:paraId="2F0F6338" w14:textId="7AB01BC8" w:rsidR="00B02BDE" w:rsidRDefault="00B43EDF" w:rsidP="001E5C59">
            <w:r>
              <w:t>%20</w:t>
            </w:r>
          </w:p>
        </w:tc>
      </w:tr>
    </w:tbl>
    <w:p w14:paraId="25D9DF31" w14:textId="4E7D4ED7" w:rsidR="008B6C37" w:rsidRDefault="008B6C37">
      <w:pPr>
        <w:spacing w:line="259" w:lineRule="auto"/>
      </w:pPr>
      <w:r>
        <w:br w:type="page"/>
      </w:r>
    </w:p>
    <w:p w14:paraId="486293A2" w14:textId="4DEABFF1" w:rsidR="00776EC3" w:rsidRDefault="00776EC3" w:rsidP="00776EC3">
      <w:pPr>
        <w:pStyle w:val="Titre1"/>
      </w:pPr>
      <w:r>
        <w:lastRenderedPageBreak/>
        <w:t xml:space="preserve">XSS (HTTP </w:t>
      </w:r>
      <w:proofErr w:type="spellStart"/>
      <w:r>
        <w:t>payload</w:t>
      </w:r>
      <w:proofErr w:type="spellEnd"/>
      <w:r>
        <w:t>)</w:t>
      </w:r>
    </w:p>
    <w:p w14:paraId="08C692EF" w14:textId="77777777" w:rsidR="00776EC3" w:rsidRPr="00DC3C45" w:rsidRDefault="00776EC3" w:rsidP="00776EC3">
      <w:pPr>
        <w:pStyle w:val="Titre2"/>
      </w:pPr>
      <w:r>
        <w:t>Contexte</w:t>
      </w:r>
    </w:p>
    <w:p w14:paraId="44FF8F93" w14:textId="68310D90" w:rsidR="00776EC3" w:rsidRDefault="00776EC3" w:rsidP="00776EC3">
      <w:r>
        <w:t>L’exercice 1 est une</w:t>
      </w:r>
      <w:r w:rsidR="00D06313">
        <w:t xml:space="preserve"> fonction de recherche (</w:t>
      </w:r>
      <w:r w:rsidR="008921E8" w:rsidRPr="008074E6">
        <w:rPr>
          <w:b/>
          <w:bCs/>
        </w:rPr>
        <w:t>http://localhost:8087/</w:t>
      </w:r>
      <w:proofErr w:type="spellStart"/>
      <w:r w:rsidR="008921E8" w:rsidRPr="008074E6">
        <w:rPr>
          <w:b/>
          <w:bCs/>
        </w:rPr>
        <w:t>search-results?q</w:t>
      </w:r>
      <w:proofErr w:type="spellEnd"/>
      <w:r w:rsidR="008921E8" w:rsidRPr="008074E6">
        <w:rPr>
          <w:b/>
          <w:bCs/>
        </w:rPr>
        <w:t>=</w:t>
      </w:r>
      <w:proofErr w:type="spellStart"/>
      <w:r w:rsidR="008921E8" w:rsidRPr="008074E6">
        <w:rPr>
          <w:b/>
          <w:bCs/>
        </w:rPr>
        <w:t>mot_clé</w:t>
      </w:r>
      <w:proofErr w:type="spellEnd"/>
      <w:r w:rsidR="008074E6" w:rsidRPr="008074E6">
        <w:rPr>
          <w:b/>
          <w:bCs/>
        </w:rPr>
        <w:t>)</w:t>
      </w:r>
      <w:r w:rsidR="008921E8" w:rsidRPr="008074E6">
        <w:rPr>
          <w:b/>
          <w:bCs/>
        </w:rPr>
        <w:t xml:space="preserve"> </w:t>
      </w:r>
      <w:r>
        <w:t xml:space="preserve">qui permet à vos visiteurs </w:t>
      </w:r>
      <w:r w:rsidR="008921E8">
        <w:t>de faire une recherche</w:t>
      </w:r>
      <w:r w:rsidR="00A84F3F">
        <w:t>.</w:t>
      </w:r>
    </w:p>
    <w:p w14:paraId="46E8CB05" w14:textId="11A1B355" w:rsidR="00A84F3F" w:rsidRPr="00DC3C45" w:rsidRDefault="00A84F3F" w:rsidP="00A84F3F">
      <w:pPr>
        <w:pStyle w:val="Titre2"/>
      </w:pPr>
      <w:r>
        <w:t>Repére</w:t>
      </w:r>
      <w:r w:rsidR="0059460B">
        <w:t>r</w:t>
      </w:r>
      <w:r>
        <w:t xml:space="preserve"> dans le code les vulnérabilités</w:t>
      </w:r>
    </w:p>
    <w:p w14:paraId="6BC1623E" w14:textId="07F640C3" w:rsidR="00A84F3F" w:rsidRDefault="00A84F3F" w:rsidP="00A84F3F">
      <w:r>
        <w:t xml:space="preserve">Dans le code fourni, se trouve </w:t>
      </w:r>
      <w:r w:rsidR="00EF2788">
        <w:t>un élément</w:t>
      </w:r>
      <w:r>
        <w:t xml:space="preserve"> qui permette à un attaquant d’exploiter votre site.</w:t>
      </w:r>
    </w:p>
    <w:p w14:paraId="74E2E626" w14:textId="799A33EC" w:rsidR="00A84F3F" w:rsidRDefault="00A84F3F" w:rsidP="00A84F3F">
      <w:r>
        <w:t xml:space="preserve">Quel </w:t>
      </w:r>
      <w:r w:rsidR="00EF2788">
        <w:t>est</w:t>
      </w:r>
      <w:r>
        <w:t xml:space="preserve"> ce</w:t>
      </w:r>
      <w:r w:rsidR="00EF2788">
        <w:t>t élément :</w:t>
      </w:r>
    </w:p>
    <w:p w14:paraId="7A9EF212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3EB9A881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73824263" w14:textId="77777777" w:rsidR="008074E6" w:rsidRDefault="008074E6" w:rsidP="008074E6">
      <w:pPr>
        <w:tabs>
          <w:tab w:val="left" w:leader="dot" w:pos="9072"/>
        </w:tabs>
      </w:pPr>
      <w:r>
        <w:tab/>
      </w:r>
    </w:p>
    <w:p w14:paraId="50F2908E" w14:textId="77777777" w:rsidR="008074E6" w:rsidRDefault="008074E6" w:rsidP="00A84F3F"/>
    <w:p w14:paraId="2B1B36E9" w14:textId="77777777" w:rsidR="00967D22" w:rsidRDefault="00967D22" w:rsidP="00967D22">
      <w:pPr>
        <w:pStyle w:val="Titre2"/>
      </w:pPr>
      <w:r>
        <w:t>Exploiter la vulnérabilité</w:t>
      </w:r>
    </w:p>
    <w:p w14:paraId="77C23C4E" w14:textId="16D5E7E2" w:rsidR="00967D22" w:rsidRDefault="00967D22" w:rsidP="00967D22">
      <w:r>
        <w:t>Essayez d’exploiter l</w:t>
      </w:r>
      <w:r w:rsidR="00E0005F">
        <w:t>’URL</w:t>
      </w:r>
      <w:r>
        <w:t xml:space="preserve"> pour y insérer un script</w:t>
      </w:r>
      <w:r w:rsidR="00E0005F">
        <w:t xml:space="preserve">. Vous serez ainsi dans le rôle de l’attaquant qui essaie de forger un lien pour </w:t>
      </w:r>
      <w:r w:rsidR="001A50BF">
        <w:t>attaquer une cible.</w:t>
      </w:r>
    </w:p>
    <w:p w14:paraId="7190792A" w14:textId="77435AB1" w:rsidR="00967D22" w:rsidRDefault="00967D22" w:rsidP="00967D22">
      <w:pPr>
        <w:rPr>
          <w:i/>
          <w:iCs/>
        </w:rPr>
      </w:pPr>
      <w:r w:rsidRPr="00B753D1">
        <w:rPr>
          <w:i/>
          <w:iCs/>
        </w:rPr>
        <w:t>Indice : essayer de mettre de balises</w:t>
      </w:r>
      <w:r w:rsidR="001A50BF">
        <w:rPr>
          <w:i/>
          <w:iCs/>
        </w:rPr>
        <w:t xml:space="preserve"> &lt;script&gt;</w:t>
      </w:r>
      <w:r w:rsidRPr="00B753D1">
        <w:rPr>
          <w:i/>
          <w:iCs/>
        </w:rPr>
        <w:t>.</w:t>
      </w:r>
    </w:p>
    <w:p w14:paraId="265D5745" w14:textId="758CB693" w:rsidR="0059460B" w:rsidRPr="00B753D1" w:rsidRDefault="0059460B" w:rsidP="00967D22">
      <w:pPr>
        <w:rPr>
          <w:i/>
          <w:iCs/>
        </w:rPr>
      </w:pPr>
      <w:r>
        <w:rPr>
          <w:i/>
          <w:iCs/>
        </w:rPr>
        <w:t>Expliquez comment fonctionne la faille :</w:t>
      </w:r>
    </w:p>
    <w:p w14:paraId="4BF9E5A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4CEC91B5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49F49444" w14:textId="23EF5DD1" w:rsidR="00A84F3F" w:rsidRDefault="0059460B" w:rsidP="0059460B">
      <w:pPr>
        <w:tabs>
          <w:tab w:val="left" w:leader="dot" w:pos="9072"/>
        </w:tabs>
      </w:pPr>
      <w:r>
        <w:tab/>
      </w:r>
    </w:p>
    <w:p w14:paraId="3FC1B19F" w14:textId="296766A9" w:rsidR="008074E6" w:rsidRDefault="008074E6">
      <w:pPr>
        <w:spacing w:line="259" w:lineRule="auto"/>
      </w:pPr>
      <w:r>
        <w:br w:type="page"/>
      </w:r>
    </w:p>
    <w:p w14:paraId="3FA1CD6E" w14:textId="2A2312D7" w:rsidR="0059460B" w:rsidRDefault="0059460B" w:rsidP="0059460B">
      <w:pPr>
        <w:pStyle w:val="Titre2"/>
      </w:pPr>
      <w:r>
        <w:lastRenderedPageBreak/>
        <w:t>Corriger la vulnérabilité</w:t>
      </w:r>
    </w:p>
    <w:p w14:paraId="1C7F3E03" w14:textId="10E2AA8A" w:rsidR="00343A2F" w:rsidRDefault="00343A2F" w:rsidP="00343A2F">
      <w:r>
        <w:t>Mett</w:t>
      </w:r>
      <w:r w:rsidR="00D97D0A">
        <w:t>re</w:t>
      </w:r>
      <w:r>
        <w:t xml:space="preserve"> en place un élément dans </w:t>
      </w:r>
      <w:r w:rsidR="00D97D0A">
        <w:t>le</w:t>
      </w:r>
      <w:r>
        <w:t xml:space="preserve"> code qui empêchera un attaquant d’exploiter les vulnérabilités de votre site.</w:t>
      </w:r>
    </w:p>
    <w:p w14:paraId="587ABAF3" w14:textId="22BFD046" w:rsidR="00343A2F" w:rsidRDefault="00D97D0A" w:rsidP="00343A2F">
      <w:r>
        <w:t>Détail de l’implémentation :</w:t>
      </w:r>
    </w:p>
    <w:p w14:paraId="7762EF84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298B82BB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68230970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232DEECC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342ECB2C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02352045" w14:textId="77777777" w:rsidR="00343A2F" w:rsidRDefault="00343A2F" w:rsidP="00343A2F">
      <w:pPr>
        <w:tabs>
          <w:tab w:val="left" w:leader="dot" w:pos="9072"/>
        </w:tabs>
      </w:pPr>
      <w:r>
        <w:tab/>
      </w:r>
    </w:p>
    <w:p w14:paraId="06BA9990" w14:textId="6F867F7A" w:rsidR="00A718B7" w:rsidRDefault="00A718B7">
      <w:pPr>
        <w:spacing w:line="259" w:lineRule="auto"/>
      </w:pPr>
      <w:r>
        <w:br w:type="page"/>
      </w:r>
    </w:p>
    <w:p w14:paraId="1E7BCDF9" w14:textId="1FAB9390" w:rsidR="002A5CAF" w:rsidRDefault="00BE3C56" w:rsidP="002A5CAF">
      <w:pPr>
        <w:pStyle w:val="Titre1"/>
      </w:pPr>
      <w:r>
        <w:lastRenderedPageBreak/>
        <w:t>XSS (</w:t>
      </w:r>
      <w:proofErr w:type="spellStart"/>
      <w:r>
        <w:t>Stored</w:t>
      </w:r>
      <w:proofErr w:type="spellEnd"/>
      <w:r>
        <w:t>)</w:t>
      </w:r>
    </w:p>
    <w:p w14:paraId="4FC7BED4" w14:textId="5239B053" w:rsidR="00DC3C45" w:rsidRPr="00DC3C45" w:rsidRDefault="00BE3C56" w:rsidP="00DC3C45">
      <w:pPr>
        <w:pStyle w:val="Titre2"/>
      </w:pPr>
      <w:r>
        <w:t>Contexte</w:t>
      </w:r>
    </w:p>
    <w:p w14:paraId="06BE4127" w14:textId="4337411F" w:rsidR="00E859B3" w:rsidRDefault="00BE3C56" w:rsidP="00530AAC">
      <w:r>
        <w:t xml:space="preserve">L’exercice </w:t>
      </w:r>
      <w:r w:rsidR="00776EC3">
        <w:t>2</w:t>
      </w:r>
      <w:r>
        <w:t xml:space="preserve"> est un livre d’or qui permet à vos visiteurs</w:t>
      </w:r>
      <w:r w:rsidR="007C0022">
        <w:t xml:space="preserve"> de donner leur avis sur votre entreprise.</w:t>
      </w:r>
    </w:p>
    <w:p w14:paraId="40833542" w14:textId="1FD8B831" w:rsidR="007B50B1" w:rsidRPr="00DC3C45" w:rsidRDefault="00E25975" w:rsidP="007B50B1">
      <w:pPr>
        <w:pStyle w:val="Titre2"/>
      </w:pPr>
      <w:r>
        <w:t>Repére</w:t>
      </w:r>
      <w:r w:rsidR="008074E6">
        <w:t>r</w:t>
      </w:r>
      <w:r>
        <w:t xml:space="preserve"> dans le code les vulnérabilités</w:t>
      </w:r>
    </w:p>
    <w:p w14:paraId="0DF20923" w14:textId="344C54C6" w:rsidR="00AA2167" w:rsidRDefault="008E2F22" w:rsidP="00AA2167">
      <w:r>
        <w:t xml:space="preserve">Dans le code fourni, se trouvent deux éléments qui permettent à un </w:t>
      </w:r>
      <w:r w:rsidR="002359EF">
        <w:t>attaquant d’exploiter votre site.</w:t>
      </w:r>
    </w:p>
    <w:p w14:paraId="5F4F7C1B" w14:textId="2CD1D0C2" w:rsidR="002359EF" w:rsidRDefault="002359EF" w:rsidP="00AA2167">
      <w:r>
        <w:t>Quels sont ces éléments :</w:t>
      </w:r>
    </w:p>
    <w:p w14:paraId="1BFBF94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2C96258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172B847E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A237D12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6E821AFD" w14:textId="77777777" w:rsidR="002359EF" w:rsidRDefault="002359EF" w:rsidP="002359EF">
      <w:pPr>
        <w:tabs>
          <w:tab w:val="left" w:leader="dot" w:pos="9072"/>
        </w:tabs>
      </w:pPr>
      <w:r>
        <w:tab/>
      </w:r>
    </w:p>
    <w:p w14:paraId="408930D7" w14:textId="0033123A" w:rsidR="008074E6" w:rsidRDefault="002359EF" w:rsidP="00343A2F">
      <w:pPr>
        <w:tabs>
          <w:tab w:val="left" w:leader="dot" w:pos="9072"/>
        </w:tabs>
      </w:pPr>
      <w:r>
        <w:tab/>
      </w:r>
    </w:p>
    <w:p w14:paraId="6CE43DE5" w14:textId="62703598" w:rsidR="00CB0E55" w:rsidRDefault="00CB0E55" w:rsidP="00CB0E55">
      <w:pPr>
        <w:pStyle w:val="Titre2"/>
      </w:pPr>
      <w:r>
        <w:t>Exploiter la vulnérabilité</w:t>
      </w:r>
    </w:p>
    <w:p w14:paraId="6F1B145B" w14:textId="54EE0AF6" w:rsidR="00CB0E55" w:rsidRDefault="00CB0E55" w:rsidP="00CB0E55">
      <w:r>
        <w:t>Essayez d’exploiter le formulaire pour y insérer un script ou un lien</w:t>
      </w:r>
      <w:r w:rsidR="00B753D1">
        <w:t xml:space="preserve"> affectant les autres utilisateurs du site.</w:t>
      </w:r>
    </w:p>
    <w:p w14:paraId="41DD9DAC" w14:textId="33A5C66A" w:rsidR="00B753D1" w:rsidRPr="00B753D1" w:rsidRDefault="00B753D1" w:rsidP="00CB0E55">
      <w:pPr>
        <w:rPr>
          <w:i/>
          <w:iCs/>
        </w:rPr>
      </w:pPr>
      <w:r w:rsidRPr="00B753D1">
        <w:rPr>
          <w:i/>
          <w:iCs/>
        </w:rPr>
        <w:t>Indice : essayer de mettre de</w:t>
      </w:r>
      <w:r w:rsidR="00D97D0A">
        <w:rPr>
          <w:i/>
          <w:iCs/>
        </w:rPr>
        <w:t>s</w:t>
      </w:r>
      <w:r w:rsidRPr="00B753D1">
        <w:rPr>
          <w:i/>
          <w:iCs/>
        </w:rPr>
        <w:t xml:space="preserve"> balises.</w:t>
      </w:r>
    </w:p>
    <w:p w14:paraId="266018D1" w14:textId="176E6394" w:rsidR="0059460B" w:rsidRDefault="0059460B" w:rsidP="00CB0E55">
      <w:r>
        <w:t>Expliqu</w:t>
      </w:r>
      <w:r w:rsidR="00D97D0A">
        <w:t>er</w:t>
      </w:r>
      <w:r>
        <w:t xml:space="preserve"> comment fonctionne la faille :</w:t>
      </w:r>
    </w:p>
    <w:p w14:paraId="30EEE46F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57BE3111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366D429A" w14:textId="77777777" w:rsidR="0059460B" w:rsidRDefault="0059460B" w:rsidP="0059460B">
      <w:pPr>
        <w:tabs>
          <w:tab w:val="left" w:leader="dot" w:pos="9072"/>
        </w:tabs>
      </w:pPr>
      <w:r>
        <w:tab/>
      </w:r>
    </w:p>
    <w:p w14:paraId="0DB7341D" w14:textId="40A0AFD6" w:rsidR="00994E36" w:rsidRDefault="00994E36">
      <w:pPr>
        <w:spacing w:line="259" w:lineRule="auto"/>
      </w:pPr>
    </w:p>
    <w:p w14:paraId="484CAF61" w14:textId="6D95F021" w:rsidR="001E0EEB" w:rsidRDefault="001E0EEB" w:rsidP="001E0EEB">
      <w:pPr>
        <w:pStyle w:val="Titre2"/>
      </w:pPr>
      <w:r>
        <w:lastRenderedPageBreak/>
        <w:t>Exploiter la vulnérabilité 2</w:t>
      </w:r>
    </w:p>
    <w:p w14:paraId="082C719D" w14:textId="6D0E664C" w:rsidR="001E0EEB" w:rsidRDefault="00E827FB" w:rsidP="001E0EEB">
      <w:r>
        <w:t xml:space="preserve">Vous avez remarqué qu’un attaquant a pu </w:t>
      </w:r>
      <w:r w:rsidR="00B357DA">
        <w:t xml:space="preserve">manipuler </w:t>
      </w:r>
      <w:r w:rsidR="00B02BDE">
        <w:t>le</w:t>
      </w:r>
      <w:r w:rsidR="00B357DA">
        <w:t xml:space="preserve"> site à l’aide du commentaire : </w:t>
      </w:r>
    </w:p>
    <w:p w14:paraId="64031610" w14:textId="1BBF43BE" w:rsidR="00B357DA" w:rsidRPr="00A6542C" w:rsidRDefault="006519D5" w:rsidP="001E0EEB">
      <w:pPr>
        <w:rPr>
          <w:lang w:val="en-US"/>
        </w:rPr>
      </w:pPr>
      <w:r w:rsidRPr="00A6542C">
        <w:rPr>
          <w:lang w:val="en-US"/>
        </w:rPr>
        <w:t>&lt;</w:t>
      </w:r>
      <w:proofErr w:type="spellStart"/>
      <w:r w:rsidRPr="00A6542C">
        <w:rPr>
          <w:lang w:val="en-US"/>
        </w:rPr>
        <w:t>img</w:t>
      </w:r>
      <w:proofErr w:type="spellEnd"/>
      <w:r w:rsidRPr="00A6542C">
        <w:rPr>
          <w:lang w:val="en-US"/>
        </w:rPr>
        <w:t xml:space="preserve"> </w:t>
      </w:r>
      <w:proofErr w:type="spellStart"/>
      <w:r w:rsidRPr="00A6542C">
        <w:rPr>
          <w:lang w:val="en-US"/>
        </w:rPr>
        <w:t>src</w:t>
      </w:r>
      <w:proofErr w:type="spellEnd"/>
      <w:r w:rsidRPr="00A6542C">
        <w:rPr>
          <w:lang w:val="en-US"/>
        </w:rPr>
        <w:t xml:space="preserve">="x" </w:t>
      </w:r>
      <w:proofErr w:type="spellStart"/>
      <w:r w:rsidRPr="00A6542C">
        <w:rPr>
          <w:lang w:val="en-US"/>
        </w:rPr>
        <w:t>onerror</w:t>
      </w:r>
      <w:proofErr w:type="spellEnd"/>
      <w:r w:rsidRPr="00A6542C">
        <w:rPr>
          <w:lang w:val="en-US"/>
        </w:rPr>
        <w:t>="alert('XSS')"&gt;</w:t>
      </w:r>
    </w:p>
    <w:p w14:paraId="24910497" w14:textId="77777777" w:rsidR="006519D5" w:rsidRPr="00A6542C" w:rsidRDefault="006519D5" w:rsidP="001E0EEB">
      <w:pPr>
        <w:rPr>
          <w:lang w:val="en-US"/>
        </w:rPr>
      </w:pPr>
    </w:p>
    <w:p w14:paraId="7B254949" w14:textId="68A4805E" w:rsidR="006519D5" w:rsidRDefault="006519D5" w:rsidP="001E0EEB">
      <w:r>
        <w:t>Explique</w:t>
      </w:r>
      <w:r w:rsidR="00B02BDE">
        <w:t>r</w:t>
      </w:r>
      <w:r>
        <w:t xml:space="preserve"> ce que l’attaquant à chercher à provoquer</w:t>
      </w:r>
      <w:r w:rsidR="00DC3B25">
        <w:t xml:space="preserve"> et quel </w:t>
      </w:r>
      <w:r w:rsidR="003D1046">
        <w:t>mécanisme</w:t>
      </w:r>
      <w:r w:rsidR="00DC3B25">
        <w:t xml:space="preserve"> a-t-il voulu contourner.</w:t>
      </w:r>
    </w:p>
    <w:p w14:paraId="2C0F5AB2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4171D27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5C64DBD" w14:textId="77777777" w:rsidR="001E0EEB" w:rsidRDefault="001E0EEB" w:rsidP="001E0EEB">
      <w:pPr>
        <w:tabs>
          <w:tab w:val="left" w:leader="dot" w:pos="9072"/>
        </w:tabs>
      </w:pPr>
      <w:r>
        <w:tab/>
      </w:r>
    </w:p>
    <w:p w14:paraId="6EDA506F" w14:textId="77777777" w:rsidR="001E0EEB" w:rsidRDefault="001E0EEB" w:rsidP="001E0EEB">
      <w:pPr>
        <w:pStyle w:val="Titre2"/>
        <w:numPr>
          <w:ilvl w:val="0"/>
          <w:numId w:val="0"/>
        </w:numPr>
        <w:ind w:left="431" w:hanging="431"/>
      </w:pPr>
    </w:p>
    <w:p w14:paraId="7882E9AB" w14:textId="7B4DB309" w:rsidR="00994E36" w:rsidRDefault="00994E36" w:rsidP="00994E36">
      <w:pPr>
        <w:pStyle w:val="Titre2"/>
      </w:pPr>
      <w:r>
        <w:t>Corriger la vulnérabilité</w:t>
      </w:r>
    </w:p>
    <w:p w14:paraId="00C3B228" w14:textId="16D1984D" w:rsidR="00CB0E55" w:rsidRDefault="00994E36" w:rsidP="00CB0E55">
      <w:r>
        <w:t>Mett</w:t>
      </w:r>
      <w:r w:rsidR="00B02BDE">
        <w:t>re</w:t>
      </w:r>
      <w:r>
        <w:t xml:space="preserve"> en place deux éléments dans le code qui empêcheront un attaquant d’exploiter les vulnérabilités d</w:t>
      </w:r>
      <w:r w:rsidR="00B02BDE">
        <w:t xml:space="preserve">u </w:t>
      </w:r>
      <w:r>
        <w:t>site.</w:t>
      </w:r>
    </w:p>
    <w:p w14:paraId="74C87939" w14:textId="011F0A47" w:rsidR="002359EF" w:rsidRDefault="00B02BDE" w:rsidP="00AA2167">
      <w:r>
        <w:t>Quels sont les éléments à retenir de cette opération</w:t>
      </w:r>
      <w:r w:rsidR="00994E36">
        <w:t> ?</w:t>
      </w:r>
    </w:p>
    <w:p w14:paraId="39C905E7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FF43DAA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7EE9F4B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6861AF86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6979920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00DA1441" w14:textId="77777777" w:rsidR="00994E36" w:rsidRDefault="00994E36" w:rsidP="00994E36">
      <w:pPr>
        <w:tabs>
          <w:tab w:val="left" w:leader="dot" w:pos="9072"/>
        </w:tabs>
      </w:pPr>
      <w:r>
        <w:tab/>
      </w:r>
    </w:p>
    <w:p w14:paraId="32B93F8A" w14:textId="38364108" w:rsidR="00F5287C" w:rsidRPr="00882FE6" w:rsidRDefault="00F5287C" w:rsidP="006B6470">
      <w:pPr>
        <w:spacing w:line="259" w:lineRule="auto"/>
      </w:pPr>
    </w:p>
    <w:sectPr w:rsidR="00F5287C" w:rsidRPr="00882FE6" w:rsidSect="00BD63C6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B4ADE7" w14:textId="77777777" w:rsidR="006B05E9" w:rsidRDefault="006B05E9" w:rsidP="00DE3DBE">
      <w:pPr>
        <w:spacing w:after="0" w:line="240" w:lineRule="auto"/>
      </w:pPr>
      <w:r>
        <w:separator/>
      </w:r>
    </w:p>
  </w:endnote>
  <w:endnote w:type="continuationSeparator" w:id="0">
    <w:p w14:paraId="35A18B6E" w14:textId="77777777" w:rsidR="006B05E9" w:rsidRDefault="006B05E9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ETML 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D03461" w14:paraId="691167DC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567F4ACB" w14:textId="25E9163F" w:rsidR="0004273F" w:rsidRPr="0027637C" w:rsidRDefault="00994E36" w:rsidP="0004273F">
          <w:pPr>
            <w:pStyle w:val="-Pieddepage"/>
            <w:rPr>
              <w:rFonts w:ascii="Century Gothic" w:hAnsi="Century Gothic" w:cs="Arial"/>
              <w:szCs w:val="16"/>
              <w:lang w:val="de-CH"/>
            </w:rPr>
          </w:pPr>
          <w:proofErr w:type="spellStart"/>
          <w:r>
            <w:rPr>
              <w:rFonts w:ascii="Century Gothic" w:hAnsi="Century Gothic" w:cs="Arial"/>
              <w:szCs w:val="16"/>
              <w:lang w:val="de-CH"/>
            </w:rPr>
            <w:t>Failles</w:t>
          </w:r>
          <w:proofErr w:type="spellEnd"/>
          <w:r>
            <w:rPr>
              <w:rFonts w:ascii="Century Gothic" w:hAnsi="Century Gothic" w:cs="Arial"/>
              <w:szCs w:val="16"/>
              <w:lang w:val="de-CH"/>
            </w:rPr>
            <w:t xml:space="preserve"> XSS</w:t>
          </w:r>
        </w:p>
      </w:tc>
      <w:tc>
        <w:tcPr>
          <w:tcW w:w="1116" w:type="dxa"/>
          <w:vAlign w:val="center"/>
        </w:tcPr>
        <w:p w14:paraId="6C6528DB" w14:textId="77777777" w:rsidR="0004273F" w:rsidRPr="0027637C" w:rsidRDefault="0004273F" w:rsidP="0004273F">
          <w:pPr>
            <w:pStyle w:val="-Pieddepage"/>
            <w:jc w:val="center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t xml:space="preserve">Page 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2</w:t>
          </w:r>
          <w:r w:rsidRPr="00B13424"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  <w:r>
            <w:rPr>
              <w:rStyle w:val="Numrodepage"/>
              <w:rFonts w:ascii="Century Gothic" w:hAnsi="Century Gothic" w:cs="Arial"/>
              <w:szCs w:val="16"/>
            </w:rPr>
            <w:t>/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begin"/>
          </w:r>
          <w:r>
            <w:rPr>
              <w:rStyle w:val="Numrodepage"/>
              <w:rFonts w:ascii="Century Gothic" w:hAnsi="Century Gothic"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separate"/>
          </w:r>
          <w:r>
            <w:rPr>
              <w:rStyle w:val="Numrodepage"/>
              <w:rFonts w:ascii="Century Gothic" w:hAnsi="Century Gothic" w:cs="Arial"/>
              <w:noProof/>
              <w:szCs w:val="16"/>
            </w:rPr>
            <w:t>4</w:t>
          </w:r>
          <w:r>
            <w:rPr>
              <w:rStyle w:val="Numrodepage"/>
              <w:rFonts w:ascii="Century Gothic" w:hAnsi="Century Gothic"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7FDD54F6" w14:textId="010FF248" w:rsidR="0004273F" w:rsidRPr="002736FC" w:rsidRDefault="0004273F" w:rsidP="0004273F">
          <w:pPr>
            <w:pStyle w:val="-Pieddepage"/>
            <w:jc w:val="right"/>
            <w:rPr>
              <w:rFonts w:ascii="Century Gothic" w:hAnsi="Century Gothic" w:cs="Arial"/>
              <w:szCs w:val="16"/>
              <w:lang w:val="de-CH"/>
            </w:rPr>
          </w:pPr>
          <w:r w:rsidRPr="00B13424">
            <w:rPr>
              <w:rFonts w:ascii="Century Gothic" w:hAnsi="Century Gothic" w:cs="Arial"/>
              <w:szCs w:val="16"/>
            </w:rPr>
            <w:fldChar w:fldCharType="begin"/>
          </w:r>
          <w:r w:rsidRPr="0027637C">
            <w:rPr>
              <w:rFonts w:ascii="Century Gothic" w:hAnsi="Century Gothic"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ascii="Century Gothic" w:hAnsi="Century Gothic" w:cs="Arial"/>
              <w:szCs w:val="16"/>
            </w:rPr>
            <w:fldChar w:fldCharType="separate"/>
          </w:r>
          <w:r w:rsidR="00994E36">
            <w:rPr>
              <w:rFonts w:ascii="Century Gothic" w:hAnsi="Century Gothic" w:cs="Arial"/>
              <w:noProof/>
              <w:szCs w:val="16"/>
              <w:lang w:val="de-CH"/>
            </w:rPr>
            <w:t>E-183-ALL-XSS.docx</w:t>
          </w:r>
          <w:r w:rsidRPr="00B13424">
            <w:rPr>
              <w:rFonts w:ascii="Century Gothic" w:hAnsi="Century Gothic" w:cs="Arial"/>
              <w:szCs w:val="16"/>
            </w:rPr>
            <w:fldChar w:fldCharType="end"/>
          </w:r>
        </w:p>
      </w:tc>
    </w:tr>
  </w:tbl>
  <w:p w14:paraId="5BCA64EC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81701" w14:textId="77777777" w:rsidR="006B05E9" w:rsidRDefault="006B05E9" w:rsidP="00DE3DBE">
      <w:pPr>
        <w:spacing w:after="0" w:line="240" w:lineRule="auto"/>
      </w:pPr>
      <w:r>
        <w:separator/>
      </w:r>
    </w:p>
  </w:footnote>
  <w:footnote w:type="continuationSeparator" w:id="0">
    <w:p w14:paraId="079824D7" w14:textId="77777777" w:rsidR="006B05E9" w:rsidRDefault="006B05E9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64790388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337B9504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7108083" w14:textId="04AE0598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4119B02B" wp14:editId="11882C8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F3105E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3F1EF50F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21AC27A1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3021E947" wp14:editId="1FFF0A48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1897384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B6FD3"/>
    <w:multiLevelType w:val="hybridMultilevel"/>
    <w:tmpl w:val="6EF8A1B8"/>
    <w:lvl w:ilvl="0" w:tplc="2EAE4EE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32C59"/>
    <w:multiLevelType w:val="hybridMultilevel"/>
    <w:tmpl w:val="A00EBDE8"/>
    <w:lvl w:ilvl="0" w:tplc="66B465F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37601B"/>
    <w:multiLevelType w:val="hybridMultilevel"/>
    <w:tmpl w:val="52BC6A60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2D0CC1"/>
    <w:multiLevelType w:val="hybridMultilevel"/>
    <w:tmpl w:val="95DC807E"/>
    <w:lvl w:ilvl="0" w:tplc="AFDAEF9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822E2"/>
    <w:multiLevelType w:val="hybridMultilevel"/>
    <w:tmpl w:val="05B2F04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801DF"/>
    <w:multiLevelType w:val="hybridMultilevel"/>
    <w:tmpl w:val="C0C01A50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8778141">
    <w:abstractNumId w:val="6"/>
  </w:num>
  <w:num w:numId="2" w16cid:durableId="931552848">
    <w:abstractNumId w:val="6"/>
  </w:num>
  <w:num w:numId="3" w16cid:durableId="465320166">
    <w:abstractNumId w:val="2"/>
  </w:num>
  <w:num w:numId="4" w16cid:durableId="2145344516">
    <w:abstractNumId w:val="5"/>
  </w:num>
  <w:num w:numId="5" w16cid:durableId="902790804">
    <w:abstractNumId w:val="4"/>
  </w:num>
  <w:num w:numId="6" w16cid:durableId="1008369282">
    <w:abstractNumId w:val="0"/>
  </w:num>
  <w:num w:numId="7" w16cid:durableId="1503736132">
    <w:abstractNumId w:val="1"/>
  </w:num>
  <w:num w:numId="8" w16cid:durableId="5410181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14A"/>
    <w:rsid w:val="00002F23"/>
    <w:rsid w:val="00005295"/>
    <w:rsid w:val="000164B5"/>
    <w:rsid w:val="00017767"/>
    <w:rsid w:val="00023314"/>
    <w:rsid w:val="000241E2"/>
    <w:rsid w:val="000241F6"/>
    <w:rsid w:val="0004273F"/>
    <w:rsid w:val="000505B8"/>
    <w:rsid w:val="000561CC"/>
    <w:rsid w:val="00063AF9"/>
    <w:rsid w:val="000660C0"/>
    <w:rsid w:val="00066F10"/>
    <w:rsid w:val="00067ED4"/>
    <w:rsid w:val="00072EAA"/>
    <w:rsid w:val="00074FDE"/>
    <w:rsid w:val="000865EE"/>
    <w:rsid w:val="00090126"/>
    <w:rsid w:val="000B305E"/>
    <w:rsid w:val="000D123B"/>
    <w:rsid w:val="000D2EB9"/>
    <w:rsid w:val="000E44E3"/>
    <w:rsid w:val="000F0518"/>
    <w:rsid w:val="00114185"/>
    <w:rsid w:val="0011575A"/>
    <w:rsid w:val="001252E7"/>
    <w:rsid w:val="001313A7"/>
    <w:rsid w:val="00134DA7"/>
    <w:rsid w:val="001457C3"/>
    <w:rsid w:val="001475B9"/>
    <w:rsid w:val="001547C5"/>
    <w:rsid w:val="00156CF8"/>
    <w:rsid w:val="001619CC"/>
    <w:rsid w:val="0017724F"/>
    <w:rsid w:val="001A50BF"/>
    <w:rsid w:val="001A6398"/>
    <w:rsid w:val="001D0F99"/>
    <w:rsid w:val="001E0EEB"/>
    <w:rsid w:val="001E2EB6"/>
    <w:rsid w:val="001E4883"/>
    <w:rsid w:val="001E55B9"/>
    <w:rsid w:val="001E5C59"/>
    <w:rsid w:val="001F4A8D"/>
    <w:rsid w:val="001F5046"/>
    <w:rsid w:val="00204001"/>
    <w:rsid w:val="0021019D"/>
    <w:rsid w:val="00212D86"/>
    <w:rsid w:val="00230882"/>
    <w:rsid w:val="00230A91"/>
    <w:rsid w:val="002359EF"/>
    <w:rsid w:val="00245904"/>
    <w:rsid w:val="0026438C"/>
    <w:rsid w:val="002736FC"/>
    <w:rsid w:val="00275415"/>
    <w:rsid w:val="00291E1F"/>
    <w:rsid w:val="002A5CAF"/>
    <w:rsid w:val="002C1307"/>
    <w:rsid w:val="002D3B8B"/>
    <w:rsid w:val="002D7466"/>
    <w:rsid w:val="002E5DB6"/>
    <w:rsid w:val="002F0196"/>
    <w:rsid w:val="002F2A0F"/>
    <w:rsid w:val="0031773A"/>
    <w:rsid w:val="00327F57"/>
    <w:rsid w:val="00336B84"/>
    <w:rsid w:val="00343A2F"/>
    <w:rsid w:val="003544FB"/>
    <w:rsid w:val="003553A6"/>
    <w:rsid w:val="003653D3"/>
    <w:rsid w:val="003800EB"/>
    <w:rsid w:val="00384038"/>
    <w:rsid w:val="003873A0"/>
    <w:rsid w:val="0038772B"/>
    <w:rsid w:val="00391960"/>
    <w:rsid w:val="003943A6"/>
    <w:rsid w:val="003D1046"/>
    <w:rsid w:val="003D278D"/>
    <w:rsid w:val="003F114A"/>
    <w:rsid w:val="003F134B"/>
    <w:rsid w:val="00406A26"/>
    <w:rsid w:val="00410992"/>
    <w:rsid w:val="00413D06"/>
    <w:rsid w:val="00415F21"/>
    <w:rsid w:val="004433FC"/>
    <w:rsid w:val="0044364C"/>
    <w:rsid w:val="00443825"/>
    <w:rsid w:val="0045208A"/>
    <w:rsid w:val="00457B93"/>
    <w:rsid w:val="004703AE"/>
    <w:rsid w:val="00473467"/>
    <w:rsid w:val="004A79B8"/>
    <w:rsid w:val="004B44BE"/>
    <w:rsid w:val="004C1FE6"/>
    <w:rsid w:val="004D7FB0"/>
    <w:rsid w:val="004E0CCA"/>
    <w:rsid w:val="004E3127"/>
    <w:rsid w:val="004F73D3"/>
    <w:rsid w:val="00510D03"/>
    <w:rsid w:val="00513D47"/>
    <w:rsid w:val="00516E99"/>
    <w:rsid w:val="00523848"/>
    <w:rsid w:val="00524E52"/>
    <w:rsid w:val="00530AAC"/>
    <w:rsid w:val="0053605A"/>
    <w:rsid w:val="00536780"/>
    <w:rsid w:val="005609C4"/>
    <w:rsid w:val="005657CC"/>
    <w:rsid w:val="00587D45"/>
    <w:rsid w:val="00591621"/>
    <w:rsid w:val="0059460B"/>
    <w:rsid w:val="005B6CCC"/>
    <w:rsid w:val="005C6E66"/>
    <w:rsid w:val="005D289A"/>
    <w:rsid w:val="005D730B"/>
    <w:rsid w:val="005E1E3E"/>
    <w:rsid w:val="005F250E"/>
    <w:rsid w:val="005F3A73"/>
    <w:rsid w:val="006261BA"/>
    <w:rsid w:val="00626DFA"/>
    <w:rsid w:val="00627981"/>
    <w:rsid w:val="00634629"/>
    <w:rsid w:val="0065080C"/>
    <w:rsid w:val="006519D5"/>
    <w:rsid w:val="00665B30"/>
    <w:rsid w:val="00684B61"/>
    <w:rsid w:val="006B05E9"/>
    <w:rsid w:val="006B1017"/>
    <w:rsid w:val="006B60E4"/>
    <w:rsid w:val="006B6470"/>
    <w:rsid w:val="006E1B18"/>
    <w:rsid w:val="006E43B2"/>
    <w:rsid w:val="006E7B84"/>
    <w:rsid w:val="00700E9F"/>
    <w:rsid w:val="00710EDD"/>
    <w:rsid w:val="007175F8"/>
    <w:rsid w:val="00724029"/>
    <w:rsid w:val="007363BE"/>
    <w:rsid w:val="00737BB9"/>
    <w:rsid w:val="00755E6E"/>
    <w:rsid w:val="007739D7"/>
    <w:rsid w:val="00776EC3"/>
    <w:rsid w:val="007A4CF9"/>
    <w:rsid w:val="007A4DA2"/>
    <w:rsid w:val="007B0EC7"/>
    <w:rsid w:val="007B50B1"/>
    <w:rsid w:val="007C0022"/>
    <w:rsid w:val="007C1D70"/>
    <w:rsid w:val="007D0515"/>
    <w:rsid w:val="007D2634"/>
    <w:rsid w:val="007F360D"/>
    <w:rsid w:val="007F4EED"/>
    <w:rsid w:val="007F749C"/>
    <w:rsid w:val="00800F69"/>
    <w:rsid w:val="008074E6"/>
    <w:rsid w:val="00811D8B"/>
    <w:rsid w:val="0081678F"/>
    <w:rsid w:val="00820295"/>
    <w:rsid w:val="00830E60"/>
    <w:rsid w:val="00832E1C"/>
    <w:rsid w:val="008371A0"/>
    <w:rsid w:val="00871DA5"/>
    <w:rsid w:val="00882FE6"/>
    <w:rsid w:val="008921E8"/>
    <w:rsid w:val="008B6C37"/>
    <w:rsid w:val="008E2F22"/>
    <w:rsid w:val="008E6957"/>
    <w:rsid w:val="008F0EFF"/>
    <w:rsid w:val="008F1DDB"/>
    <w:rsid w:val="008F6256"/>
    <w:rsid w:val="008F7337"/>
    <w:rsid w:val="00911350"/>
    <w:rsid w:val="00914F50"/>
    <w:rsid w:val="00916839"/>
    <w:rsid w:val="00921367"/>
    <w:rsid w:val="00926D02"/>
    <w:rsid w:val="00937E16"/>
    <w:rsid w:val="0094029B"/>
    <w:rsid w:val="009420D2"/>
    <w:rsid w:val="0094409A"/>
    <w:rsid w:val="00952752"/>
    <w:rsid w:val="00957162"/>
    <w:rsid w:val="00962945"/>
    <w:rsid w:val="00967D22"/>
    <w:rsid w:val="00971850"/>
    <w:rsid w:val="00980974"/>
    <w:rsid w:val="00994E36"/>
    <w:rsid w:val="009B374C"/>
    <w:rsid w:val="009B5788"/>
    <w:rsid w:val="009D2300"/>
    <w:rsid w:val="009E0DE9"/>
    <w:rsid w:val="009E17D4"/>
    <w:rsid w:val="00A0711F"/>
    <w:rsid w:val="00A405F5"/>
    <w:rsid w:val="00A41719"/>
    <w:rsid w:val="00A518D4"/>
    <w:rsid w:val="00A5778D"/>
    <w:rsid w:val="00A6542C"/>
    <w:rsid w:val="00A718B7"/>
    <w:rsid w:val="00A75055"/>
    <w:rsid w:val="00A761B9"/>
    <w:rsid w:val="00A84F3F"/>
    <w:rsid w:val="00A92E05"/>
    <w:rsid w:val="00A940EE"/>
    <w:rsid w:val="00AA2167"/>
    <w:rsid w:val="00AB5CF6"/>
    <w:rsid w:val="00AD24C3"/>
    <w:rsid w:val="00AE649C"/>
    <w:rsid w:val="00AE7B3D"/>
    <w:rsid w:val="00AF3EA4"/>
    <w:rsid w:val="00B02BDE"/>
    <w:rsid w:val="00B10C66"/>
    <w:rsid w:val="00B11CC3"/>
    <w:rsid w:val="00B139E0"/>
    <w:rsid w:val="00B357DA"/>
    <w:rsid w:val="00B4050E"/>
    <w:rsid w:val="00B43EDF"/>
    <w:rsid w:val="00B512B3"/>
    <w:rsid w:val="00B610EA"/>
    <w:rsid w:val="00B63BC0"/>
    <w:rsid w:val="00B71C56"/>
    <w:rsid w:val="00B753D1"/>
    <w:rsid w:val="00B92CA4"/>
    <w:rsid w:val="00B95EB6"/>
    <w:rsid w:val="00BA1388"/>
    <w:rsid w:val="00BA69E2"/>
    <w:rsid w:val="00BD4FC7"/>
    <w:rsid w:val="00BD63C6"/>
    <w:rsid w:val="00BD6A1C"/>
    <w:rsid w:val="00BE22C4"/>
    <w:rsid w:val="00BE3C56"/>
    <w:rsid w:val="00BE7004"/>
    <w:rsid w:val="00BF60E5"/>
    <w:rsid w:val="00C0090E"/>
    <w:rsid w:val="00C0765A"/>
    <w:rsid w:val="00C1376D"/>
    <w:rsid w:val="00C13BDA"/>
    <w:rsid w:val="00C14030"/>
    <w:rsid w:val="00C22026"/>
    <w:rsid w:val="00C249CB"/>
    <w:rsid w:val="00C30022"/>
    <w:rsid w:val="00C42D96"/>
    <w:rsid w:val="00C5718A"/>
    <w:rsid w:val="00CA05C9"/>
    <w:rsid w:val="00CA0A89"/>
    <w:rsid w:val="00CB0E55"/>
    <w:rsid w:val="00CB6ACC"/>
    <w:rsid w:val="00CD6B72"/>
    <w:rsid w:val="00D03461"/>
    <w:rsid w:val="00D06313"/>
    <w:rsid w:val="00D13350"/>
    <w:rsid w:val="00D20264"/>
    <w:rsid w:val="00D238FA"/>
    <w:rsid w:val="00D56B2F"/>
    <w:rsid w:val="00D61451"/>
    <w:rsid w:val="00D62365"/>
    <w:rsid w:val="00D72F57"/>
    <w:rsid w:val="00D74DB6"/>
    <w:rsid w:val="00D9795C"/>
    <w:rsid w:val="00D97D0A"/>
    <w:rsid w:val="00DB2030"/>
    <w:rsid w:val="00DC3B25"/>
    <w:rsid w:val="00DC3C45"/>
    <w:rsid w:val="00DC5B80"/>
    <w:rsid w:val="00DD124A"/>
    <w:rsid w:val="00DE3DBE"/>
    <w:rsid w:val="00E0005F"/>
    <w:rsid w:val="00E056D2"/>
    <w:rsid w:val="00E11A7F"/>
    <w:rsid w:val="00E13BA0"/>
    <w:rsid w:val="00E14AE7"/>
    <w:rsid w:val="00E208B6"/>
    <w:rsid w:val="00E25975"/>
    <w:rsid w:val="00E55944"/>
    <w:rsid w:val="00E627C2"/>
    <w:rsid w:val="00E65A40"/>
    <w:rsid w:val="00E725F4"/>
    <w:rsid w:val="00E827FB"/>
    <w:rsid w:val="00E859B3"/>
    <w:rsid w:val="00E868A5"/>
    <w:rsid w:val="00EB10EC"/>
    <w:rsid w:val="00ED35EE"/>
    <w:rsid w:val="00ED69AA"/>
    <w:rsid w:val="00EF1EC4"/>
    <w:rsid w:val="00EF2788"/>
    <w:rsid w:val="00F00972"/>
    <w:rsid w:val="00F00F70"/>
    <w:rsid w:val="00F11035"/>
    <w:rsid w:val="00F30F08"/>
    <w:rsid w:val="00F3105E"/>
    <w:rsid w:val="00F3543B"/>
    <w:rsid w:val="00F36B5A"/>
    <w:rsid w:val="00F47D5E"/>
    <w:rsid w:val="00F512BE"/>
    <w:rsid w:val="00F5287C"/>
    <w:rsid w:val="00F52A96"/>
    <w:rsid w:val="00F55B38"/>
    <w:rsid w:val="00F6227E"/>
    <w:rsid w:val="00F73809"/>
    <w:rsid w:val="00F73D92"/>
    <w:rsid w:val="00F74E57"/>
    <w:rsid w:val="00FC5823"/>
    <w:rsid w:val="00FE2810"/>
    <w:rsid w:val="00FF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331E99A"/>
  <w15:chartTrackingRefBased/>
  <w15:docId w15:val="{66F01DDD-FEFE-4F8B-BF1F-0083FAE33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EEB"/>
    <w:pPr>
      <w:spacing w:line="360" w:lineRule="auto"/>
    </w:pPr>
    <w:rPr>
      <w:rFonts w:ascii="Arial" w:hAnsi="Arial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BA1388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1388"/>
    <w:rPr>
      <w:rFonts w:ascii="Arial" w:eastAsiaTheme="majorEastAsia" w:hAnsi="Arial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04273F"/>
    <w:pPr>
      <w:spacing w:after="0" w:line="240" w:lineRule="auto"/>
    </w:pPr>
    <w:rPr>
      <w:rFonts w:asciiTheme="minorHAnsi" w:eastAsia="Times New Roman" w:hAnsiTheme="minorHAnsi" w:cs="Times New Roman"/>
      <w:sz w:val="16"/>
      <w:szCs w:val="20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74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CH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749C"/>
    <w:rPr>
      <w:rFonts w:ascii="Courier New" w:eastAsia="Times New Roman" w:hAnsi="Courier New" w:cs="Courier New"/>
      <w:sz w:val="20"/>
      <w:szCs w:val="20"/>
      <w:lang w:eastAsia="fr-CH"/>
    </w:rPr>
  </w:style>
  <w:style w:type="character" w:styleId="CodeHTML">
    <w:name w:val="HTML Code"/>
    <w:basedOn w:val="Policepardfaut"/>
    <w:uiPriority w:val="99"/>
    <w:semiHidden/>
    <w:unhideWhenUsed/>
    <w:rsid w:val="007F749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7F749C"/>
  </w:style>
  <w:style w:type="character" w:styleId="Accentuation">
    <w:name w:val="Emphasis"/>
    <w:basedOn w:val="Policepardfaut"/>
    <w:uiPriority w:val="20"/>
    <w:qFormat/>
    <w:rsid w:val="007F749C"/>
    <w:rPr>
      <w:i/>
      <w:iCs/>
    </w:rPr>
  </w:style>
  <w:style w:type="paragraph" w:styleId="Paragraphedeliste">
    <w:name w:val="List Paragraph"/>
    <w:basedOn w:val="Normal"/>
    <w:uiPriority w:val="34"/>
    <w:qFormat/>
    <w:rsid w:val="00AB5CF6"/>
    <w:pPr>
      <w:ind w:left="720"/>
      <w:contextualSpacing/>
    </w:pPr>
  </w:style>
  <w:style w:type="character" w:customStyle="1" w:styleId="hljs-operator">
    <w:name w:val="hljs-operator"/>
    <w:basedOn w:val="Policepardfaut"/>
    <w:rsid w:val="009B5788"/>
  </w:style>
  <w:style w:type="character" w:customStyle="1" w:styleId="hljs-keyword">
    <w:name w:val="hljs-keyword"/>
    <w:basedOn w:val="Policepardfaut"/>
    <w:rsid w:val="009B5788"/>
  </w:style>
  <w:style w:type="character" w:customStyle="1" w:styleId="hljs-type">
    <w:name w:val="hljs-type"/>
    <w:basedOn w:val="Policepardfaut"/>
    <w:rsid w:val="009B5788"/>
  </w:style>
  <w:style w:type="character" w:customStyle="1" w:styleId="hljs-number">
    <w:name w:val="hljs-number"/>
    <w:basedOn w:val="Policepardfaut"/>
    <w:rsid w:val="009B5788"/>
  </w:style>
  <w:style w:type="character" w:customStyle="1" w:styleId="hljs-builtin">
    <w:name w:val="hljs-built_in"/>
    <w:basedOn w:val="Policepardfaut"/>
    <w:rsid w:val="009B5788"/>
  </w:style>
  <w:style w:type="character" w:customStyle="1" w:styleId="hljs-string">
    <w:name w:val="hljs-string"/>
    <w:basedOn w:val="Policepardfaut"/>
    <w:rsid w:val="009B5788"/>
  </w:style>
  <w:style w:type="paragraph" w:customStyle="1" w:styleId="answerslines">
    <w:name w:val="answers_lines"/>
    <w:basedOn w:val="Normal"/>
    <w:qFormat/>
    <w:rsid w:val="000865EE"/>
    <w:pPr>
      <w:tabs>
        <w:tab w:val="left" w:leader="dot" w:pos="9072"/>
      </w:tabs>
    </w:pPr>
    <w:rPr>
      <w:rFonts w:ascii="Century Gothic" w:hAnsi="Century Gothi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84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12CA962D3BC343BA4881942FCA9ABD" ma:contentTypeVersion="13" ma:contentTypeDescription="Crée un document." ma:contentTypeScope="" ma:versionID="040769b891c7f15da8146f1b39b631b3">
  <xsd:schema xmlns:xsd="http://www.w3.org/2001/XMLSchema" xmlns:xs="http://www.w3.org/2001/XMLSchema" xmlns:p="http://schemas.microsoft.com/office/2006/metadata/properties" xmlns:ns2="eb2b4dc0-5538-4988-a426-1e3bf3687743" xmlns:ns3="26488081-7094-48e3-a435-bbb366c5709a" targetNamespace="http://schemas.microsoft.com/office/2006/metadata/properties" ma:root="true" ma:fieldsID="ec8456051eba06241ffedcb17458714b" ns2:_="" ns3:_="">
    <xsd:import namespace="eb2b4dc0-5538-4988-a426-1e3bf3687743"/>
    <xsd:import namespace="26488081-7094-48e3-a435-bbb366c570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b4dc0-5538-4988-a426-1e3bf36877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488081-7094-48e3-a435-bbb366c5709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1d2a550-8a6e-4716-a102-3562047d879a}" ma:internalName="TaxCatchAll" ma:showField="CatchAllData" ma:web="26488081-7094-48e3-a435-bbb366c57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b2b4dc0-5538-4988-a426-1e3bf3687743">
      <Terms xmlns="http://schemas.microsoft.com/office/infopath/2007/PartnerControls"/>
    </lcf76f155ced4ddcb4097134ff3c332f>
    <TaxCatchAll xmlns="26488081-7094-48e3-a435-bbb366c5709a" xsi:nil="true"/>
  </documentManagement>
</p:properties>
</file>

<file path=customXml/itemProps1.xml><?xml version="1.0" encoding="utf-8"?>
<ds:datastoreItem xmlns:ds="http://schemas.openxmlformats.org/officeDocument/2006/customXml" ds:itemID="{17DE6C1C-B723-4EE3-A401-76D6EAE8EF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9E2E3-A1F5-4A05-B0E3-907CC75CF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2b4dc0-5538-4988-a426-1e3bf3687743"/>
    <ds:schemaRef ds:uri="26488081-7094-48e3-a435-bbb366c57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07E45-6B14-40F8-918D-2557BDE72A70}">
  <ds:schemaRefs>
    <ds:schemaRef ds:uri="http://schemas.microsoft.com/office/2006/metadata/properties"/>
    <ds:schemaRef ds:uri="http://schemas.microsoft.com/office/infopath/2007/PartnerControls"/>
    <ds:schemaRef ds:uri="eb2b4dc0-5538-4988-a426-1e3bf3687743"/>
    <ds:schemaRef ds:uri="26488081-7094-48e3-a435-bbb366c570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E-xxx-ALL-01-titre.dotx</Template>
  <TotalTime>1744</TotalTime>
  <Pages>7</Pages>
  <Words>484</Words>
  <Characters>2662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Vincent Lionel Panzetta</cp:lastModifiedBy>
  <cp:revision>275</cp:revision>
  <cp:lastPrinted>2023-03-10T11:17:00Z</cp:lastPrinted>
  <dcterms:created xsi:type="dcterms:W3CDTF">2023-02-02T19:56:00Z</dcterms:created>
  <dcterms:modified xsi:type="dcterms:W3CDTF">2025-12-11T07:54:00Z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0x010100BD12CA962D3BC343BA4881942FCA9ABD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</Properties>
</file>